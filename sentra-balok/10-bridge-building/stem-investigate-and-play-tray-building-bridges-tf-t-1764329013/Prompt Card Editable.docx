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A0BE" w14:textId="7EDE3C64" w:rsidR="00FF4A19" w:rsidRPr="00FF4A19" w:rsidRDefault="006F76EC" w:rsidP="00FF4A1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2E8F7B" wp14:editId="02FE83AC">
                <wp:simplePos x="0" y="0"/>
                <wp:positionH relativeFrom="margin">
                  <wp:align>right</wp:align>
                </wp:positionH>
                <wp:positionV relativeFrom="page">
                  <wp:posOffset>6791325</wp:posOffset>
                </wp:positionV>
                <wp:extent cx="6829425" cy="540689"/>
                <wp:effectExtent l="0" t="0" r="0" b="0"/>
                <wp:wrapNone/>
                <wp:docPr id="4511495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5406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22B9C" w14:textId="042E972A" w:rsidR="00C859C3" w:rsidRPr="001A7329" w:rsidRDefault="006F76EC" w:rsidP="00C859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color w:val="292526"/>
                              </w:rPr>
                            </w:pPr>
                            <w:r w:rsidRPr="006F76EC">
                              <w:rPr>
                                <w:color w:val="292526"/>
                              </w:rPr>
                              <w:t>Children can explore the materials to build bridges within a small world scene for cars, people or animals, experimenting how to make their bridge strong.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E8F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6.55pt;margin-top:534.75pt;width:537.75pt;height:42.5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" filled="f" stroked="f">
                <v:textbox inset="2.5mm,2.5mm,2.5mm,2.5mm">
                  <w:txbxContent>
                    <w:p w14:paraId="41822B9C" w14:textId="042E972A" w:rsidR="00C859C3" w:rsidRPr="001A7329" w:rsidRDefault="006F76EC" w:rsidP="00C859C3">
                      <w:pPr>
                        <w:tabs>
                          <w:tab w:val="left" w:pos="533"/>
                        </w:tabs>
                        <w:spacing w:after="280"/>
                        <w:rPr>
                          <w:color w:val="292526"/>
                        </w:rPr>
                      </w:pPr>
                      <w:r w:rsidRPr="006F76EC">
                        <w:rPr>
                          <w:color w:val="292526"/>
                        </w:rPr>
                        <w:t>Children can explore the materials to build bridges within a small world scene for cars, people or animals, experimenting how to make their bridge strong.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A8F3E0" wp14:editId="545EE5A6">
                <wp:simplePos x="0" y="0"/>
                <wp:positionH relativeFrom="margin">
                  <wp:align>right</wp:align>
                </wp:positionH>
                <wp:positionV relativeFrom="page">
                  <wp:posOffset>9020175</wp:posOffset>
                </wp:positionV>
                <wp:extent cx="6810375" cy="572494"/>
                <wp:effectExtent l="0" t="0" r="0" b="0"/>
                <wp:wrapNone/>
                <wp:docPr id="942247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724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F4739" w14:textId="65573D21" w:rsidR="00C859C3" w:rsidRPr="001A7329" w:rsidRDefault="00EB2097" w:rsidP="00C859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color w:val="292526"/>
                              </w:rPr>
                            </w:pPr>
                            <w:r w:rsidRPr="00EB2097">
                              <w:rPr>
                                <w:color w:val="292526"/>
                              </w:rPr>
                              <w:t xml:space="preserve">Invite children to evaluate what they would do differently next time to make their bridges even stronger. </w:t>
                            </w:r>
                            <w:r w:rsidR="006F76EC" w:rsidRPr="006F76EC">
                              <w:rPr>
                                <w:color w:val="292526"/>
                              </w:rPr>
                              <w:t>Encourage them to consider whether they would use different materials and why.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8F3E0" id="_x0000_s1027" type="#_x0000_t202" style="position:absolute;margin-left:485.05pt;margin-top:710.25pt;width:536.25pt;height:45.1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" filled="f" stroked="f">
                <v:textbox inset="2.5mm,2.5mm,2.5mm,2.5mm">
                  <w:txbxContent>
                    <w:p w14:paraId="75EF4739" w14:textId="65573D21" w:rsidR="00C859C3" w:rsidRPr="001A7329" w:rsidRDefault="00EB2097" w:rsidP="00C859C3">
                      <w:pPr>
                        <w:tabs>
                          <w:tab w:val="left" w:pos="533"/>
                        </w:tabs>
                        <w:spacing w:after="280"/>
                        <w:rPr>
                          <w:color w:val="292526"/>
                        </w:rPr>
                      </w:pPr>
                      <w:r w:rsidRPr="00EB2097">
                        <w:rPr>
                          <w:color w:val="292526"/>
                        </w:rPr>
                        <w:t xml:space="preserve">Invite children to evaluate what they would do differently next time to make their bridges even stronger. </w:t>
                      </w:r>
                      <w:r w:rsidR="006F76EC" w:rsidRPr="006F76EC">
                        <w:rPr>
                          <w:color w:val="292526"/>
                        </w:rPr>
                        <w:t>Encourage them to consider whether they would use different materials and why.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209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9F48E9" wp14:editId="6442F1D2">
                <wp:simplePos x="0" y="0"/>
                <wp:positionH relativeFrom="margin">
                  <wp:posOffset>1859280</wp:posOffset>
                </wp:positionH>
                <wp:positionV relativeFrom="page">
                  <wp:posOffset>6096000</wp:posOffset>
                </wp:positionV>
                <wp:extent cx="2628900" cy="619125"/>
                <wp:effectExtent l="0" t="0" r="0" b="0"/>
                <wp:wrapNone/>
                <wp:docPr id="631877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619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1A091" w14:textId="77777777" w:rsidR="00121CC3" w:rsidRPr="00EB2097" w:rsidRDefault="00121CC3" w:rsidP="00121CC3">
                            <w:pPr>
                              <w:tabs>
                                <w:tab w:val="left" w:pos="510"/>
                              </w:tabs>
                              <w:spacing w:after="280"/>
                              <w:rPr>
                                <w:rFonts w:ascii="Roboto Medium" w:hAnsi="Roboto Medium"/>
                                <w:color w:val="699329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B2097">
                              <w:rPr>
                                <w:rFonts w:ascii="Roboto Medium" w:hAnsi="Roboto Medium"/>
                                <w:color w:val="699329"/>
                                <w:sz w:val="18"/>
                                <w:szCs w:val="18"/>
                                <w:lang w:val="en-GB"/>
                              </w:rPr>
                              <w:t>While children are exploring the play tray, supporting adults, if available, can use these prompts to encourage high</w:t>
                            </w:r>
                            <w:r w:rsidR="000B658D" w:rsidRPr="00EB2097">
                              <w:rPr>
                                <w:rFonts w:ascii="Roboto Medium" w:hAnsi="Roboto Medium"/>
                                <w:color w:val="699329"/>
                                <w:sz w:val="18"/>
                                <w:szCs w:val="18"/>
                                <w:lang w:val="en-GB"/>
                              </w:rPr>
                              <w:t>-</w:t>
                            </w:r>
                            <w:r w:rsidRPr="00EB2097">
                              <w:rPr>
                                <w:rFonts w:ascii="Roboto Medium" w:hAnsi="Roboto Medium"/>
                                <w:color w:val="699329"/>
                                <w:sz w:val="18"/>
                                <w:szCs w:val="18"/>
                                <w:lang w:val="en-GB"/>
                              </w:rPr>
                              <w:t xml:space="preserve">quality interactions. </w:t>
                            </w:r>
                          </w:p>
                          <w:p w14:paraId="2949C1B4" w14:textId="77777777" w:rsidR="00C859C3" w:rsidRPr="00121CC3" w:rsidRDefault="00C859C3" w:rsidP="00C859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rFonts w:ascii="Roboto Medium" w:hAnsi="Roboto Medium"/>
                                <w:color w:val="009386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F48E9" id="_x0000_s1028" type="#_x0000_t202" style="position:absolute;margin-left:146.4pt;margin-top:480pt;width:207pt;height:48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" filled="f" stroked="f">
                <v:textbox inset="2.5mm,2.5mm,2.5mm,2.5mm">
                  <w:txbxContent>
                    <w:p w14:paraId="7211A091" w14:textId="77777777" w:rsidR="00121CC3" w:rsidRPr="00EB2097" w:rsidRDefault="00121CC3" w:rsidP="00121CC3">
                      <w:pPr>
                        <w:tabs>
                          <w:tab w:val="left" w:pos="510"/>
                        </w:tabs>
                        <w:spacing w:after="280"/>
                        <w:rPr>
                          <w:rFonts w:ascii="Roboto Medium" w:hAnsi="Roboto Medium"/>
                          <w:color w:val="699329"/>
                          <w:sz w:val="18"/>
                          <w:szCs w:val="18"/>
                          <w:lang w:val="en-GB"/>
                        </w:rPr>
                      </w:pPr>
                      <w:r w:rsidRPr="00EB2097">
                        <w:rPr>
                          <w:rFonts w:ascii="Roboto Medium" w:hAnsi="Roboto Medium"/>
                          <w:color w:val="699329"/>
                          <w:sz w:val="18"/>
                          <w:szCs w:val="18"/>
                          <w:lang w:val="en-GB"/>
                        </w:rPr>
                        <w:t>While children are exploring the play tray, supporting adults, if available, can use these prompts to encourage high</w:t>
                      </w:r>
                      <w:r w:rsidR="000B658D" w:rsidRPr="00EB2097">
                        <w:rPr>
                          <w:rFonts w:ascii="Roboto Medium" w:hAnsi="Roboto Medium"/>
                          <w:color w:val="699329"/>
                          <w:sz w:val="18"/>
                          <w:szCs w:val="18"/>
                          <w:lang w:val="en-GB"/>
                        </w:rPr>
                        <w:t>-</w:t>
                      </w:r>
                      <w:r w:rsidRPr="00EB2097">
                        <w:rPr>
                          <w:rFonts w:ascii="Roboto Medium" w:hAnsi="Roboto Medium"/>
                          <w:color w:val="699329"/>
                          <w:sz w:val="18"/>
                          <w:szCs w:val="18"/>
                          <w:lang w:val="en-GB"/>
                        </w:rPr>
                        <w:t xml:space="preserve">quality interactions. </w:t>
                      </w:r>
                    </w:p>
                    <w:p w14:paraId="2949C1B4" w14:textId="77777777" w:rsidR="00C859C3" w:rsidRPr="00121CC3" w:rsidRDefault="00C859C3" w:rsidP="00C859C3">
                      <w:pPr>
                        <w:tabs>
                          <w:tab w:val="left" w:pos="533"/>
                        </w:tabs>
                        <w:spacing w:after="280"/>
                        <w:rPr>
                          <w:rFonts w:ascii="Roboto Medium" w:hAnsi="Roboto Medium"/>
                          <w:color w:val="009386"/>
                          <w:sz w:val="16"/>
                          <w:szCs w:val="16"/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209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1ECA24" wp14:editId="0B62DE4D">
                <wp:simplePos x="0" y="0"/>
                <wp:positionH relativeFrom="margin">
                  <wp:align>left</wp:align>
                </wp:positionH>
                <wp:positionV relativeFrom="page">
                  <wp:posOffset>7934325</wp:posOffset>
                </wp:positionV>
                <wp:extent cx="3257550" cy="733425"/>
                <wp:effectExtent l="0" t="0" r="0" b="0"/>
                <wp:wrapNone/>
                <wp:docPr id="1669177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9E84B" w14:textId="417E4B76" w:rsidR="00C859C3" w:rsidRPr="001A7329" w:rsidRDefault="00EB2097" w:rsidP="00C859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color w:val="292526"/>
                              </w:rPr>
                            </w:pPr>
                            <w:r w:rsidRPr="00EB2097">
                              <w:rPr>
                                <w:color w:val="292526"/>
                              </w:rPr>
                              <w:t>Invite children to think about how they will use the cups, tubes, straws and lolly sticks to make their bridges strong enough for the toys to cross.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ECA24" id="_x0000_s1029" type="#_x0000_t202" style="position:absolute;margin-left:0;margin-top:624.75pt;width:256.5pt;height:57.7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" filled="f" stroked="f">
                <v:textbox inset="2.5mm,2.5mm,2.5mm,2.5mm">
                  <w:txbxContent>
                    <w:p w14:paraId="5209E84B" w14:textId="417E4B76" w:rsidR="00C859C3" w:rsidRPr="001A7329" w:rsidRDefault="00EB2097" w:rsidP="00C859C3">
                      <w:pPr>
                        <w:tabs>
                          <w:tab w:val="left" w:pos="533"/>
                        </w:tabs>
                        <w:spacing w:after="280"/>
                        <w:rPr>
                          <w:color w:val="292526"/>
                        </w:rPr>
                      </w:pPr>
                      <w:r w:rsidRPr="00EB2097">
                        <w:rPr>
                          <w:color w:val="292526"/>
                        </w:rPr>
                        <w:t>Invite children to think about how they will use the cups, tubes, straws and lolly sticks to make their bridges strong enough for the toys to cross.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209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16255E" wp14:editId="60BE6B31">
                <wp:simplePos x="0" y="0"/>
                <wp:positionH relativeFrom="margin">
                  <wp:posOffset>3554730</wp:posOffset>
                </wp:positionH>
                <wp:positionV relativeFrom="page">
                  <wp:posOffset>7943849</wp:posOffset>
                </wp:positionV>
                <wp:extent cx="3276600" cy="885825"/>
                <wp:effectExtent l="0" t="0" r="0" b="0"/>
                <wp:wrapNone/>
                <wp:docPr id="1781177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654DB" w14:textId="39DB93A4" w:rsidR="00776623" w:rsidRPr="001A7329" w:rsidRDefault="00EB2097" w:rsidP="00C859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color w:val="292526"/>
                              </w:rPr>
                            </w:pPr>
                            <w:r w:rsidRPr="00EB2097">
                              <w:rPr>
                                <w:color w:val="292526"/>
                              </w:rPr>
                              <w:t xml:space="preserve">Encourage children to describe what happens to their bridge when they move the distance of the cups or tube, using words </w:t>
                            </w:r>
                            <w:r w:rsidR="006F76EC" w:rsidRPr="006F76EC">
                              <w:rPr>
                                <w:color w:val="292526"/>
                              </w:rPr>
                              <w:t>such as 'stronger', 'weaker', 'balanced', 'steady' or 'wobbly'.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6255E" id="_x0000_s1030" type="#_x0000_t202" style="position:absolute;margin-left:279.9pt;margin-top:625.5pt;width:258pt;height:69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" filled="f" stroked="f">
                <v:textbox inset="2.5mm,2.5mm,2.5mm,2.5mm">
                  <w:txbxContent>
                    <w:p w14:paraId="5E8654DB" w14:textId="39DB93A4" w:rsidR="00776623" w:rsidRPr="001A7329" w:rsidRDefault="00EB2097" w:rsidP="00C859C3">
                      <w:pPr>
                        <w:tabs>
                          <w:tab w:val="left" w:pos="533"/>
                        </w:tabs>
                        <w:spacing w:after="280"/>
                        <w:rPr>
                          <w:color w:val="292526"/>
                        </w:rPr>
                      </w:pPr>
                      <w:r w:rsidRPr="00EB2097">
                        <w:rPr>
                          <w:color w:val="292526"/>
                        </w:rPr>
                        <w:t xml:space="preserve">Encourage children to describe what happens to their bridge when they move the distance of the cups or tube, using words </w:t>
                      </w:r>
                      <w:r w:rsidR="006F76EC" w:rsidRPr="006F76EC">
                        <w:rPr>
                          <w:color w:val="292526"/>
                        </w:rPr>
                        <w:t>such as 'stronger', 'weaker', 'balanced', 'steady' or 'wobbly'.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B524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826C1F" wp14:editId="360D4C56">
                <wp:simplePos x="0" y="0"/>
                <wp:positionH relativeFrom="margin">
                  <wp:posOffset>1278255</wp:posOffset>
                </wp:positionH>
                <wp:positionV relativeFrom="margin">
                  <wp:posOffset>9241155</wp:posOffset>
                </wp:positionV>
                <wp:extent cx="5657850" cy="447675"/>
                <wp:effectExtent l="0" t="0" r="0" b="0"/>
                <wp:wrapNone/>
                <wp:docPr id="418313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4C03C" w14:textId="6E58FBB5" w:rsidR="00C859C3" w:rsidRPr="001A7329" w:rsidRDefault="00EB2097" w:rsidP="00C859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color w:val="292526"/>
                              </w:rPr>
                            </w:pPr>
                            <w:r w:rsidRPr="00EB2097">
                              <w:rPr>
                                <w:color w:val="292526"/>
                              </w:rPr>
                              <w:t>Bridge, strong, weak, steady, wobbly, build, support, balance, tall, long, short, heavy, light</w:t>
                            </w:r>
                            <w:r>
                              <w:rPr>
                                <w:color w:val="29252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26C1F" id="_x0000_s1031" type="#_x0000_t202" style="position:absolute;margin-left:100.65pt;margin-top:727.65pt;width:445.5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" filled="f" stroked="f">
                <v:textbox inset="2.5mm,2.5mm,2.5mm,2.5mm">
                  <w:txbxContent>
                    <w:p w14:paraId="60F4C03C" w14:textId="6E58FBB5" w:rsidR="00C859C3" w:rsidRPr="001A7329" w:rsidRDefault="00EB2097" w:rsidP="00C859C3">
                      <w:pPr>
                        <w:tabs>
                          <w:tab w:val="left" w:pos="533"/>
                        </w:tabs>
                        <w:spacing w:after="280"/>
                        <w:rPr>
                          <w:color w:val="292526"/>
                        </w:rPr>
                      </w:pPr>
                      <w:r w:rsidRPr="00EB2097">
                        <w:rPr>
                          <w:color w:val="292526"/>
                        </w:rPr>
                        <w:t>Bridge, strong, weak, steady, wobbly, build, support, balance, tall, long, short, heavy, light</w:t>
                      </w:r>
                      <w:r>
                        <w:rPr>
                          <w:color w:val="292526"/>
                        </w:rPr>
                        <w:t>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B524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2FAB3B" wp14:editId="223E276B">
                <wp:simplePos x="0" y="0"/>
                <wp:positionH relativeFrom="margin">
                  <wp:posOffset>-252095</wp:posOffset>
                </wp:positionH>
                <wp:positionV relativeFrom="page">
                  <wp:posOffset>4422613</wp:posOffset>
                </wp:positionV>
                <wp:extent cx="7343775" cy="731520"/>
                <wp:effectExtent l="0" t="0" r="0" b="0"/>
                <wp:wrapNone/>
                <wp:docPr id="1137872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7343775" cy="73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76289" w14:textId="77777777" w:rsidR="00C767C6" w:rsidRPr="00C767C6" w:rsidRDefault="00C859C3" w:rsidP="00776623">
                            <w:pPr>
                              <w:ind w:left="227" w:right="227"/>
                              <w:rPr>
                                <w:rFonts w:ascii="Twinkl"/>
                                <w:b/>
                                <w:iCs/>
                                <w:sz w:val="40"/>
                              </w:rPr>
                            </w:pPr>
                            <w:r w:rsidRPr="00C859C3">
                              <w:rPr>
                                <w:rFonts w:ascii="Twinkl"/>
                                <w:b/>
                                <w:iCs/>
                                <w:color w:val="292526"/>
                                <w:sz w:val="40"/>
                              </w:rPr>
                              <w:t>I wonder what you can find out about magnets.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AB3B" id="_x0000_s1032" type="#_x0000_t202" style="position:absolute;margin-left:-19.85pt;margin-top:348.25pt;width:578.25pt;height:57.6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" filled="f" stroked="f">
                <v:textbox>
                  <w:txbxContent>
                    <w:p w14:paraId="46B76289" w14:textId="77777777" w:rsidR="00C767C6" w:rsidRPr="00C767C6" w:rsidRDefault="00C859C3" w:rsidP="00776623">
                      <w:pPr>
                        <w:ind w:left="227" w:right="227"/>
                        <w:rPr>
                          <w:rFonts w:ascii="Twinkl"/>
                          <w:b/>
                          <w:iCs/>
                          <w:sz w:val="40"/>
                        </w:rPr>
                      </w:pPr>
                      <w:r w:rsidRPr="00C859C3">
                        <w:rPr>
                          <w:rFonts w:ascii="Twinkl"/>
                          <w:b/>
                          <w:iCs/>
                          <w:color w:val="292526"/>
                          <w:sz w:val="40"/>
                        </w:rPr>
                        <w:t>I wonder what you can find out about magnets.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21CC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6941ED" wp14:editId="55A2DC11">
                <wp:simplePos x="0" y="0"/>
                <wp:positionH relativeFrom="margin">
                  <wp:posOffset>-104775</wp:posOffset>
                </wp:positionH>
                <wp:positionV relativeFrom="page">
                  <wp:posOffset>5503545</wp:posOffset>
                </wp:positionV>
                <wp:extent cx="2695630" cy="544411"/>
                <wp:effectExtent l="0" t="0" r="0" b="0"/>
                <wp:wrapNone/>
                <wp:docPr id="658307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630" cy="5444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06924" w14:textId="5DB0BC2D" w:rsidR="00121CC3" w:rsidRPr="00EB2097" w:rsidRDefault="00EB2097" w:rsidP="00121CC3">
                            <w:pPr>
                              <w:tabs>
                                <w:tab w:val="left" w:pos="533"/>
                              </w:tabs>
                              <w:spacing w:after="280"/>
                              <w:rPr>
                                <w:b/>
                                <w:bCs/>
                                <w:color w:val="CFE09B"/>
                                <w:sz w:val="44"/>
                                <w:szCs w:val="44"/>
                                <w14:textOutline w14:w="6350" w14:cap="rnd" w14:cmpd="sng" w14:algn="ctr">
                                  <w14:solidFill>
                                    <w14:srgbClr w14:val="86BD34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B2097">
                              <w:rPr>
                                <w:b/>
                                <w:bCs/>
                                <w:color w:val="CFE09B"/>
                                <w:sz w:val="44"/>
                                <w:szCs w:val="44"/>
                                <w14:textOutline w14:w="6350" w14:cap="rnd" w14:cmpd="sng" w14:algn="ctr">
                                  <w14:solidFill>
                                    <w14:srgbClr w14:val="86BD34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Building Bridges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41ED" id="_x0000_s1033" type="#_x0000_t202" style="position:absolute;margin-left:-8.25pt;margin-top:433.35pt;width:212.25pt;height:42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" filled="f" stroked="f">
                <v:textbox inset="2.5mm,2.5mm,2.5mm,2.5mm">
                  <w:txbxContent>
                    <w:p w14:paraId="3DE06924" w14:textId="5DB0BC2D" w:rsidR="00121CC3" w:rsidRPr="00EB2097" w:rsidRDefault="00EB2097" w:rsidP="00121CC3">
                      <w:pPr>
                        <w:tabs>
                          <w:tab w:val="left" w:pos="533"/>
                        </w:tabs>
                        <w:spacing w:after="280"/>
                        <w:rPr>
                          <w:b/>
                          <w:bCs/>
                          <w:color w:val="CFE09B"/>
                          <w:sz w:val="44"/>
                          <w:szCs w:val="44"/>
                          <w14:textOutline w14:w="6350" w14:cap="rnd" w14:cmpd="sng" w14:algn="ctr">
                            <w14:solidFill>
                              <w14:srgbClr w14:val="86BD34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B2097">
                        <w:rPr>
                          <w:b/>
                          <w:bCs/>
                          <w:color w:val="CFE09B"/>
                          <w:sz w:val="44"/>
                          <w:szCs w:val="44"/>
                          <w14:textOutline w14:w="6350" w14:cap="rnd" w14:cmpd="sng" w14:algn="ctr">
                            <w14:solidFill>
                              <w14:srgbClr w14:val="86BD34"/>
                            </w14:solidFill>
                            <w14:prstDash w14:val="solid"/>
                            <w14:bevel/>
                          </w14:textOutline>
                        </w:rPr>
                        <w:t>Building Bridges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F4A19" w:rsidRPr="00FF4A19" w:rsidSect="00B72DD1">
      <w:headerReference w:type="default" r:id="rId8"/>
      <w:pgSz w:w="11906" w:h="16838"/>
      <w:pgMar w:top="567" w:right="567" w:bottom="567" w:left="567" w:header="283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D7540" w14:textId="77777777" w:rsidR="002F5087" w:rsidRDefault="002F5087" w:rsidP="00B72DD1">
      <w:r>
        <w:separator/>
      </w:r>
    </w:p>
  </w:endnote>
  <w:endnote w:type="continuationSeparator" w:id="0">
    <w:p w14:paraId="05B8AB72" w14:textId="77777777" w:rsidR="002F5087" w:rsidRDefault="002F5087" w:rsidP="00B72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9118C004-E700-43BA-9F84-78868FC90456}"/>
    <w:embedBold r:id="rId2" w:fontKey="{32647DF8-AD92-4181-9F3A-26D3B929075F}"/>
    <w:embedItalic r:id="rId3" w:fontKey="{5E6DD868-117F-4E92-8B86-050D67326E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inkl">
    <w:panose1 w:val="02000000000000000000"/>
    <w:charset w:val="00"/>
    <w:family w:val="auto"/>
    <w:pitch w:val="variable"/>
    <w:sig w:usb0="00000007" w:usb1="00000001" w:usb2="00000000" w:usb3="00000000" w:csb0="00000093" w:csb1="00000000"/>
    <w:embedRegular r:id="rId4" w:fontKey="{A050D27D-7CA6-4D32-9DA9-B4092F25674D}"/>
    <w:embedBold r:id="rId5" w:fontKey="{F098904E-8FC6-48FA-831A-377013137B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72719F3D-F1A2-4F04-94E0-CC795D3D5A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5057" w14:textId="77777777" w:rsidR="002F5087" w:rsidRDefault="002F5087" w:rsidP="00B72DD1">
      <w:r>
        <w:separator/>
      </w:r>
    </w:p>
  </w:footnote>
  <w:footnote w:type="continuationSeparator" w:id="0">
    <w:p w14:paraId="0D187BBE" w14:textId="77777777" w:rsidR="002F5087" w:rsidRDefault="002F5087" w:rsidP="00B72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14DC" w14:textId="77777777" w:rsidR="00B72DD1" w:rsidRDefault="00B72DD1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F3CB14A" wp14:editId="65DC4B73">
          <wp:simplePos x="0" y="0"/>
          <wp:positionH relativeFrom="page">
            <wp:posOffset>0</wp:posOffset>
          </wp:positionH>
          <wp:positionV relativeFrom="page">
            <wp:posOffset>-9525</wp:posOffset>
          </wp:positionV>
          <wp:extent cx="7558763" cy="10691994"/>
          <wp:effectExtent l="0" t="0" r="444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3" cy="10691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BD"/>
    <w:multiLevelType w:val="hybridMultilevel"/>
    <w:tmpl w:val="E0641056"/>
    <w:lvl w:ilvl="0" w:tplc="04F6B0CA">
      <w:numFmt w:val="bullet"/>
      <w:lvlText w:val="•"/>
      <w:lvlJc w:val="left"/>
      <w:pPr>
        <w:ind w:left="53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0"/>
        <w:w w:val="100"/>
        <w:sz w:val="22"/>
        <w:szCs w:val="22"/>
        <w:lang w:val="en-US" w:eastAsia="en-US" w:bidi="ar-SA"/>
      </w:rPr>
    </w:lvl>
    <w:lvl w:ilvl="1" w:tplc="CE6EE5DC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DAAEF0C8">
      <w:numFmt w:val="bullet"/>
      <w:lvlText w:val="•"/>
      <w:lvlJc w:val="left"/>
      <w:pPr>
        <w:ind w:left="1400" w:hanging="171"/>
      </w:pPr>
      <w:rPr>
        <w:rFonts w:hint="default"/>
        <w:lang w:val="en-US" w:eastAsia="en-US" w:bidi="ar-SA"/>
      </w:rPr>
    </w:lvl>
    <w:lvl w:ilvl="3" w:tplc="D50CCDD4">
      <w:numFmt w:val="bullet"/>
      <w:lvlText w:val="•"/>
      <w:lvlJc w:val="left"/>
      <w:pPr>
        <w:ind w:left="1830" w:hanging="171"/>
      </w:pPr>
      <w:rPr>
        <w:rFonts w:hint="default"/>
        <w:lang w:val="en-US" w:eastAsia="en-US" w:bidi="ar-SA"/>
      </w:rPr>
    </w:lvl>
    <w:lvl w:ilvl="4" w:tplc="BB181170">
      <w:numFmt w:val="bullet"/>
      <w:lvlText w:val="•"/>
      <w:lvlJc w:val="left"/>
      <w:pPr>
        <w:ind w:left="2260" w:hanging="171"/>
      </w:pPr>
      <w:rPr>
        <w:rFonts w:hint="default"/>
        <w:lang w:val="en-US" w:eastAsia="en-US" w:bidi="ar-SA"/>
      </w:rPr>
    </w:lvl>
    <w:lvl w:ilvl="5" w:tplc="3A50A1DA">
      <w:numFmt w:val="bullet"/>
      <w:lvlText w:val="•"/>
      <w:lvlJc w:val="left"/>
      <w:pPr>
        <w:ind w:left="2690" w:hanging="171"/>
      </w:pPr>
      <w:rPr>
        <w:rFonts w:hint="default"/>
        <w:lang w:val="en-US" w:eastAsia="en-US" w:bidi="ar-SA"/>
      </w:rPr>
    </w:lvl>
    <w:lvl w:ilvl="6" w:tplc="99F013D2">
      <w:numFmt w:val="bullet"/>
      <w:lvlText w:val="•"/>
      <w:lvlJc w:val="left"/>
      <w:pPr>
        <w:ind w:left="3120" w:hanging="171"/>
      </w:pPr>
      <w:rPr>
        <w:rFonts w:hint="default"/>
        <w:lang w:val="en-US" w:eastAsia="en-US" w:bidi="ar-SA"/>
      </w:rPr>
    </w:lvl>
    <w:lvl w:ilvl="7" w:tplc="A1502B7C">
      <w:numFmt w:val="bullet"/>
      <w:lvlText w:val="•"/>
      <w:lvlJc w:val="left"/>
      <w:pPr>
        <w:ind w:left="3551" w:hanging="171"/>
      </w:pPr>
      <w:rPr>
        <w:rFonts w:hint="default"/>
        <w:lang w:val="en-US" w:eastAsia="en-US" w:bidi="ar-SA"/>
      </w:rPr>
    </w:lvl>
    <w:lvl w:ilvl="8" w:tplc="849A7256">
      <w:numFmt w:val="bullet"/>
      <w:lvlText w:val="•"/>
      <w:lvlJc w:val="left"/>
      <w:pPr>
        <w:ind w:left="3981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7AA3348"/>
    <w:multiLevelType w:val="hybridMultilevel"/>
    <w:tmpl w:val="E9B2E782"/>
    <w:name w:val="Bullet22"/>
    <w:lvl w:ilvl="0" w:tplc="56D20758">
      <w:start w:val="1"/>
      <w:numFmt w:val="bullet"/>
      <w:lvlText w:val="•"/>
      <w:lvlJc w:val="left"/>
      <w:pPr>
        <w:ind w:left="1400" w:hanging="360"/>
      </w:pPr>
      <w:rPr>
        <w:rFonts w:ascii="Twinkl" w:hAnsi="Twinkl" w:hint="default"/>
        <w:w w:val="100"/>
        <w:szCs w:val="26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1D160B66"/>
    <w:multiLevelType w:val="multilevel"/>
    <w:tmpl w:val="BF9AF294"/>
    <w:name w:val="NumLett"/>
    <w:lvl w:ilvl="0">
      <w:start w:val="1"/>
      <w:numFmt w:val="decimal"/>
      <w:pStyle w:val="Numbered"/>
      <w:lvlText w:val="%1."/>
      <w:lvlJc w:val="right"/>
      <w:pPr>
        <w:ind w:left="510" w:hanging="170"/>
      </w:pPr>
      <w:rPr>
        <w:rFonts w:ascii="Twinkl" w:hAnsi="Twinkl" w:hint="default"/>
        <w:b w:val="0"/>
        <w:bCs/>
        <w:i w:val="0"/>
        <w:color w:val="auto"/>
        <w:position w:val="0"/>
        <w:sz w:val="26"/>
        <w:szCs w:val="26"/>
      </w:rPr>
    </w:lvl>
    <w:lvl w:ilvl="1">
      <w:start w:val="1"/>
      <w:numFmt w:val="lowerLetter"/>
      <w:pStyle w:val="IndentedLettered"/>
      <w:lvlText w:val="%2."/>
      <w:lvlJc w:val="right"/>
      <w:pPr>
        <w:ind w:left="907" w:hanging="1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170"/>
      </w:pPr>
      <w:rPr>
        <w:rFonts w:hint="default"/>
      </w:rPr>
    </w:lvl>
    <w:lvl w:ilvl="3">
      <w:start w:val="1"/>
      <w:numFmt w:val="none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22D50032"/>
    <w:multiLevelType w:val="multilevel"/>
    <w:tmpl w:val="17067F66"/>
    <w:lvl w:ilvl="0">
      <w:start w:val="1"/>
      <w:numFmt w:val="decimal"/>
      <w:pStyle w:val="IndentedNumbered"/>
      <w:lvlText w:val="%1."/>
      <w:lvlJc w:val="right"/>
      <w:pPr>
        <w:ind w:left="907" w:hanging="170"/>
      </w:pPr>
      <w:rPr>
        <w:rFonts w:hint="default"/>
      </w:rPr>
    </w:lvl>
    <w:lvl w:ilvl="1">
      <w:start w:val="1"/>
      <w:numFmt w:val="lowerLetter"/>
      <w:lvlText w:val="%2."/>
      <w:lvlJc w:val="right"/>
      <w:pPr>
        <w:ind w:left="1304" w:hanging="1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88" w:hanging="114"/>
      </w:pPr>
      <w:rPr>
        <w:rFonts w:hint="default"/>
      </w:rPr>
    </w:lvl>
    <w:lvl w:ilvl="3">
      <w:start w:val="1"/>
      <w:numFmt w:val="none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28FC0015"/>
    <w:multiLevelType w:val="multilevel"/>
    <w:tmpl w:val="0F9C17DE"/>
    <w:name w:val="Bullet"/>
    <w:lvl w:ilvl="0">
      <w:start w:val="1"/>
      <w:numFmt w:val="bullet"/>
      <w:pStyle w:val="Bullet"/>
      <w:lvlText w:val="•"/>
      <w:lvlJc w:val="left"/>
      <w:pPr>
        <w:ind w:left="510" w:hanging="323"/>
      </w:pPr>
      <w:rPr>
        <w:rFonts w:ascii="Twinkl" w:hAnsi="Twink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w w:val="100"/>
        <w:kern w:val="0"/>
        <w:position w:val="0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IndentedBullet"/>
      <w:lvlText w:val="•"/>
      <w:lvlJc w:val="left"/>
      <w:pPr>
        <w:ind w:left="907" w:hanging="340"/>
      </w:pPr>
      <w:rPr>
        <w:rFonts w:ascii="Twinkl" w:hAnsi="Twinkl" w:hint="default"/>
        <w:w w:val="100"/>
        <w:szCs w:val="26"/>
      </w:rPr>
    </w:lvl>
    <w:lvl w:ilvl="2">
      <w:start w:val="1"/>
      <w:numFmt w:val="bullet"/>
      <w:lvlText w:val="•"/>
      <w:lvlJc w:val="left"/>
      <w:pPr>
        <w:ind w:left="1247" w:hanging="340"/>
      </w:pPr>
      <w:rPr>
        <w:rFonts w:ascii="Twinkl" w:hAnsi="Twinkl" w:hint="default"/>
        <w:w w:val="100"/>
        <w:szCs w:val="26"/>
      </w:rPr>
    </w:lvl>
    <w:lvl w:ilvl="3">
      <w:start w:val="1"/>
      <w:numFmt w:val="bullet"/>
      <w:lvlRestart w:val="0"/>
      <w:lvlText w:val="•"/>
      <w:lvlJc w:val="left"/>
      <w:pPr>
        <w:ind w:left="1644" w:hanging="340"/>
      </w:pPr>
      <w:rPr>
        <w:rFonts w:ascii="Twinkl" w:hAnsi="Twinkl"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1146848"/>
    <w:multiLevelType w:val="hybridMultilevel"/>
    <w:tmpl w:val="198094A4"/>
    <w:name w:val="Bullet2"/>
    <w:lvl w:ilvl="0" w:tplc="0576E95E">
      <w:start w:val="1"/>
      <w:numFmt w:val="bullet"/>
      <w:lvlText w:val="•"/>
      <w:lvlJc w:val="left"/>
      <w:pPr>
        <w:ind w:left="1060" w:hanging="360"/>
      </w:pPr>
      <w:rPr>
        <w:rFonts w:ascii="Twinkl" w:hAnsi="Twinkl" w:hint="default"/>
        <w:w w:val="100"/>
        <w:szCs w:val="26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79FD374C"/>
    <w:multiLevelType w:val="multilevel"/>
    <w:tmpl w:val="84961878"/>
    <w:name w:val="Lett"/>
    <w:lvl w:ilvl="0">
      <w:start w:val="1"/>
      <w:numFmt w:val="lowerLetter"/>
      <w:pStyle w:val="Lettered"/>
      <w:lvlText w:val="%1."/>
      <w:lvlJc w:val="right"/>
      <w:pPr>
        <w:ind w:left="510" w:hanging="17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907" w:hanging="170"/>
      </w:pPr>
      <w:rPr>
        <w:rFonts w:hint="default"/>
      </w:rPr>
    </w:lvl>
    <w:lvl w:ilvl="2">
      <w:start w:val="1"/>
      <w:numFmt w:val="none"/>
      <w:lvlRestart w:val="0"/>
      <w:lvlText w:val=""/>
      <w:lvlJc w:val="right"/>
      <w:pPr>
        <w:ind w:left="380" w:firstLine="0"/>
      </w:pPr>
      <w:rPr>
        <w:rFonts w:hint="default"/>
      </w:rPr>
    </w:lvl>
    <w:lvl w:ilvl="3">
      <w:start w:val="1"/>
      <w:numFmt w:val="none"/>
      <w:lvlRestart w:val="0"/>
      <w:lvlText w:val=""/>
      <w:lvlJc w:val="right"/>
      <w:pPr>
        <w:ind w:left="380" w:firstLine="0"/>
      </w:pPr>
      <w:rPr>
        <w:rFonts w:hint="default"/>
      </w:rPr>
    </w:lvl>
    <w:lvl w:ilvl="4">
      <w:start w:val="1"/>
      <w:numFmt w:val="none"/>
      <w:lvlRestart w:val="0"/>
      <w:lvlText w:val=""/>
      <w:lvlJc w:val="right"/>
      <w:pPr>
        <w:ind w:left="380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38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38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380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380" w:firstLine="0"/>
      </w:pPr>
      <w:rPr>
        <w:rFonts w:hint="default"/>
      </w:rPr>
    </w:lvl>
  </w:abstractNum>
  <w:num w:numId="1" w16cid:durableId="802311743">
    <w:abstractNumId w:val="4"/>
  </w:num>
  <w:num w:numId="2" w16cid:durableId="181403854">
    <w:abstractNumId w:val="3"/>
  </w:num>
  <w:num w:numId="3" w16cid:durableId="10376522">
    <w:abstractNumId w:val="6"/>
  </w:num>
  <w:num w:numId="4" w16cid:durableId="188569311">
    <w:abstractNumId w:val="2"/>
  </w:num>
  <w:num w:numId="5" w16cid:durableId="120818041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E2"/>
    <w:rsid w:val="00014FD0"/>
    <w:rsid w:val="000248EF"/>
    <w:rsid w:val="000460F9"/>
    <w:rsid w:val="00052123"/>
    <w:rsid w:val="000832B7"/>
    <w:rsid w:val="00087280"/>
    <w:rsid w:val="0009206B"/>
    <w:rsid w:val="00092B2C"/>
    <w:rsid w:val="000B658D"/>
    <w:rsid w:val="000B713A"/>
    <w:rsid w:val="000B7E91"/>
    <w:rsid w:val="000D64E1"/>
    <w:rsid w:val="00104436"/>
    <w:rsid w:val="001115EE"/>
    <w:rsid w:val="00121CC3"/>
    <w:rsid w:val="00131670"/>
    <w:rsid w:val="0013773F"/>
    <w:rsid w:val="00154221"/>
    <w:rsid w:val="00185C2B"/>
    <w:rsid w:val="001946D6"/>
    <w:rsid w:val="001A428A"/>
    <w:rsid w:val="001A7329"/>
    <w:rsid w:val="001B0DA8"/>
    <w:rsid w:val="0020453D"/>
    <w:rsid w:val="00212818"/>
    <w:rsid w:val="002244D2"/>
    <w:rsid w:val="00232DD0"/>
    <w:rsid w:val="0024141A"/>
    <w:rsid w:val="002532F7"/>
    <w:rsid w:val="002F3F1A"/>
    <w:rsid w:val="002F5087"/>
    <w:rsid w:val="002F65E7"/>
    <w:rsid w:val="00307FD5"/>
    <w:rsid w:val="00330EE3"/>
    <w:rsid w:val="00335807"/>
    <w:rsid w:val="003468F6"/>
    <w:rsid w:val="00351438"/>
    <w:rsid w:val="003B524B"/>
    <w:rsid w:val="003B5CA6"/>
    <w:rsid w:val="003C3F65"/>
    <w:rsid w:val="00467640"/>
    <w:rsid w:val="0049210F"/>
    <w:rsid w:val="004D75B1"/>
    <w:rsid w:val="00503C18"/>
    <w:rsid w:val="00507554"/>
    <w:rsid w:val="00507637"/>
    <w:rsid w:val="00516C40"/>
    <w:rsid w:val="00531BA3"/>
    <w:rsid w:val="0056267B"/>
    <w:rsid w:val="00565AFE"/>
    <w:rsid w:val="00586071"/>
    <w:rsid w:val="00586D8E"/>
    <w:rsid w:val="005B42C1"/>
    <w:rsid w:val="005C2F57"/>
    <w:rsid w:val="005C34A1"/>
    <w:rsid w:val="005E05BD"/>
    <w:rsid w:val="005E1392"/>
    <w:rsid w:val="005F3206"/>
    <w:rsid w:val="00635754"/>
    <w:rsid w:val="0066457E"/>
    <w:rsid w:val="00685B1B"/>
    <w:rsid w:val="00697B77"/>
    <w:rsid w:val="006A338B"/>
    <w:rsid w:val="006B3AAA"/>
    <w:rsid w:val="006C2191"/>
    <w:rsid w:val="006D7088"/>
    <w:rsid w:val="006F2C79"/>
    <w:rsid w:val="006F76EC"/>
    <w:rsid w:val="00706FE9"/>
    <w:rsid w:val="00725384"/>
    <w:rsid w:val="00736B89"/>
    <w:rsid w:val="00774E2F"/>
    <w:rsid w:val="00776623"/>
    <w:rsid w:val="007A6E5A"/>
    <w:rsid w:val="007B1937"/>
    <w:rsid w:val="007B3743"/>
    <w:rsid w:val="007B7719"/>
    <w:rsid w:val="007E1698"/>
    <w:rsid w:val="00831F58"/>
    <w:rsid w:val="0085542E"/>
    <w:rsid w:val="00862BED"/>
    <w:rsid w:val="00865447"/>
    <w:rsid w:val="008C6BD7"/>
    <w:rsid w:val="008D3203"/>
    <w:rsid w:val="008E5C56"/>
    <w:rsid w:val="008E7CC4"/>
    <w:rsid w:val="0090668F"/>
    <w:rsid w:val="00930654"/>
    <w:rsid w:val="00945C7D"/>
    <w:rsid w:val="00957FEE"/>
    <w:rsid w:val="00986D11"/>
    <w:rsid w:val="009A1F92"/>
    <w:rsid w:val="009D1CBE"/>
    <w:rsid w:val="009F467E"/>
    <w:rsid w:val="00A11679"/>
    <w:rsid w:val="00A66F5A"/>
    <w:rsid w:val="00A76255"/>
    <w:rsid w:val="00A771E2"/>
    <w:rsid w:val="00A80AA0"/>
    <w:rsid w:val="00A90ECF"/>
    <w:rsid w:val="00AD1717"/>
    <w:rsid w:val="00AE081E"/>
    <w:rsid w:val="00B021E1"/>
    <w:rsid w:val="00B060C7"/>
    <w:rsid w:val="00B15F3B"/>
    <w:rsid w:val="00B27179"/>
    <w:rsid w:val="00B3156E"/>
    <w:rsid w:val="00B3212D"/>
    <w:rsid w:val="00B37293"/>
    <w:rsid w:val="00B424D2"/>
    <w:rsid w:val="00B4746F"/>
    <w:rsid w:val="00B506D2"/>
    <w:rsid w:val="00B72CA3"/>
    <w:rsid w:val="00B72DD1"/>
    <w:rsid w:val="00BC1913"/>
    <w:rsid w:val="00BC355A"/>
    <w:rsid w:val="00BC4BD6"/>
    <w:rsid w:val="00BF6826"/>
    <w:rsid w:val="00C166DF"/>
    <w:rsid w:val="00C767C6"/>
    <w:rsid w:val="00C859C3"/>
    <w:rsid w:val="00C86DC5"/>
    <w:rsid w:val="00CA0EC2"/>
    <w:rsid w:val="00CC34BD"/>
    <w:rsid w:val="00D07C4C"/>
    <w:rsid w:val="00D212DB"/>
    <w:rsid w:val="00D2298E"/>
    <w:rsid w:val="00D40FF8"/>
    <w:rsid w:val="00D5542F"/>
    <w:rsid w:val="00D643F6"/>
    <w:rsid w:val="00DB3B6A"/>
    <w:rsid w:val="00DE0265"/>
    <w:rsid w:val="00DF10C0"/>
    <w:rsid w:val="00E01901"/>
    <w:rsid w:val="00E04636"/>
    <w:rsid w:val="00E2656D"/>
    <w:rsid w:val="00E266CD"/>
    <w:rsid w:val="00E35A69"/>
    <w:rsid w:val="00E641BB"/>
    <w:rsid w:val="00E7325F"/>
    <w:rsid w:val="00E9415C"/>
    <w:rsid w:val="00EB2097"/>
    <w:rsid w:val="00EC10B3"/>
    <w:rsid w:val="00EE2319"/>
    <w:rsid w:val="00EE4630"/>
    <w:rsid w:val="00F06793"/>
    <w:rsid w:val="00F075A5"/>
    <w:rsid w:val="00F21520"/>
    <w:rsid w:val="00F51243"/>
    <w:rsid w:val="00F5420E"/>
    <w:rsid w:val="00F55385"/>
    <w:rsid w:val="00F6433B"/>
    <w:rsid w:val="00F8392E"/>
    <w:rsid w:val="00FA11B9"/>
    <w:rsid w:val="00FB5BA9"/>
    <w:rsid w:val="00FE05AE"/>
    <w:rsid w:val="00FF4A19"/>
    <w:rsid w:val="00FF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BB881"/>
  <w15:chartTrackingRefBased/>
  <w15:docId w15:val="{924EC6F7-1DBE-4D4C-BBA5-DB18D257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120" w:line="25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121CC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20453D"/>
    <w:pPr>
      <w:jc w:val="center"/>
      <w:outlineLvl w:val="0"/>
    </w:pPr>
    <w:rPr>
      <w:b/>
      <w:sz w:val="66"/>
      <w:szCs w:val="66"/>
    </w:rPr>
  </w:style>
  <w:style w:type="paragraph" w:styleId="Heading2">
    <w:name w:val="heading 2"/>
    <w:basedOn w:val="Heading1"/>
    <w:next w:val="Normal"/>
    <w:link w:val="Heading2Char"/>
    <w:uiPriority w:val="1"/>
    <w:qFormat/>
    <w:rsid w:val="00FB5BA9"/>
    <w:pPr>
      <w:jc w:val="left"/>
      <w:outlineLvl w:val="1"/>
    </w:pPr>
    <w:rPr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1"/>
    <w:qFormat/>
    <w:rsid w:val="00FB5BA9"/>
    <w:pPr>
      <w:outlineLvl w:val="2"/>
    </w:pPr>
    <w:rPr>
      <w:b/>
      <w:sz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FB5BA9"/>
    <w:pPr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A762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7CA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5B1B"/>
    <w:rPr>
      <w:color w:val="808080"/>
    </w:rPr>
  </w:style>
  <w:style w:type="paragraph" w:styleId="NoSpacing">
    <w:name w:val="No Spacing"/>
    <w:basedOn w:val="Heading3"/>
    <w:link w:val="NoSpacingChar"/>
    <w:uiPriority w:val="9"/>
    <w:semiHidden/>
    <w:qFormat/>
    <w:rsid w:val="0020453D"/>
    <w:rPr>
      <w:b w:val="0"/>
    </w:rPr>
  </w:style>
  <w:style w:type="character" w:customStyle="1" w:styleId="Heading1Char">
    <w:name w:val="Heading 1 Char"/>
    <w:basedOn w:val="DefaultParagraphFont"/>
    <w:link w:val="Heading1"/>
    <w:uiPriority w:val="1"/>
    <w:rsid w:val="0020453D"/>
    <w:rPr>
      <w:rFonts w:ascii="Twinkl" w:hAnsi="Twinkl"/>
      <w:b/>
      <w:sz w:val="66"/>
      <w:szCs w:val="66"/>
    </w:rPr>
  </w:style>
  <w:style w:type="paragraph" w:customStyle="1" w:styleId="Fraction">
    <w:name w:val="Fraction"/>
    <w:basedOn w:val="Normal"/>
    <w:next w:val="Normal"/>
    <w:link w:val="FractionChar"/>
    <w:uiPriority w:val="6"/>
    <w:qFormat/>
    <w:rsid w:val="0020453D"/>
    <w:rPr>
      <w:sz w:val="32"/>
    </w:rPr>
  </w:style>
  <w:style w:type="character" w:customStyle="1" w:styleId="Heading2Char">
    <w:name w:val="Heading 2 Char"/>
    <w:basedOn w:val="DefaultParagraphFont"/>
    <w:link w:val="Heading2"/>
    <w:uiPriority w:val="1"/>
    <w:rsid w:val="00FB5BA9"/>
    <w:rPr>
      <w:rFonts w:ascii="Roboto" w:hAnsi="Roboto"/>
      <w:b/>
      <w:sz w:val="34"/>
      <w:szCs w:val="34"/>
    </w:rPr>
  </w:style>
  <w:style w:type="character" w:customStyle="1" w:styleId="NoSpacingChar">
    <w:name w:val="No Spacing Char"/>
    <w:basedOn w:val="DefaultParagraphFont"/>
    <w:link w:val="NoSpacing"/>
    <w:uiPriority w:val="9"/>
    <w:semiHidden/>
    <w:rsid w:val="0020453D"/>
    <w:rPr>
      <w:rFonts w:ascii="Twinkl" w:hAnsi="Twinkl"/>
      <w:sz w:val="26"/>
      <w:szCs w:val="26"/>
    </w:rPr>
  </w:style>
  <w:style w:type="character" w:customStyle="1" w:styleId="FractionChar">
    <w:name w:val="Fraction Char"/>
    <w:basedOn w:val="DefaultParagraphFont"/>
    <w:link w:val="Fraction"/>
    <w:uiPriority w:val="6"/>
    <w:rsid w:val="0020453D"/>
    <w:rPr>
      <w:rFonts w:ascii="Twinkl" w:hAnsi="Twinkl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FB5BA9"/>
    <w:rPr>
      <w:rFonts w:ascii="Roboto" w:hAnsi="Roboto"/>
      <w:b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FB5BA9"/>
    <w:rPr>
      <w:rFonts w:ascii="Roboto" w:hAnsi="Roboto"/>
      <w:b/>
      <w:sz w:val="24"/>
      <w:szCs w:val="24"/>
    </w:rPr>
  </w:style>
  <w:style w:type="paragraph" w:styleId="ListParagraph">
    <w:name w:val="List Paragraph"/>
    <w:basedOn w:val="Normal"/>
    <w:uiPriority w:val="8"/>
    <w:semiHidden/>
    <w:rsid w:val="0009206B"/>
  </w:style>
  <w:style w:type="paragraph" w:customStyle="1" w:styleId="Numbered">
    <w:name w:val="Numbered"/>
    <w:basedOn w:val="Normal"/>
    <w:link w:val="NumberedChar"/>
    <w:uiPriority w:val="2"/>
    <w:qFormat/>
    <w:rsid w:val="0020453D"/>
    <w:pPr>
      <w:numPr>
        <w:numId w:val="4"/>
      </w:numPr>
    </w:pPr>
  </w:style>
  <w:style w:type="paragraph" w:customStyle="1" w:styleId="Bullet">
    <w:name w:val="Bullet"/>
    <w:basedOn w:val="Normal"/>
    <w:uiPriority w:val="2"/>
    <w:qFormat/>
    <w:rsid w:val="0020453D"/>
    <w:pPr>
      <w:numPr>
        <w:numId w:val="1"/>
      </w:numPr>
    </w:pPr>
  </w:style>
  <w:style w:type="paragraph" w:customStyle="1" w:styleId="IndentedBullet">
    <w:name w:val="Indented Bullet"/>
    <w:basedOn w:val="Bullet"/>
    <w:uiPriority w:val="4"/>
    <w:qFormat/>
    <w:rsid w:val="0020453D"/>
    <w:pPr>
      <w:numPr>
        <w:ilvl w:val="1"/>
      </w:numPr>
    </w:pPr>
  </w:style>
  <w:style w:type="paragraph" w:customStyle="1" w:styleId="IndentedNumbered">
    <w:name w:val="Indented Numbered"/>
    <w:basedOn w:val="Numbered"/>
    <w:uiPriority w:val="4"/>
    <w:qFormat/>
    <w:rsid w:val="0020453D"/>
    <w:pPr>
      <w:numPr>
        <w:numId w:val="2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55"/>
    <w:rPr>
      <w:rFonts w:asciiTheme="majorHAnsi" w:eastAsiaTheme="majorEastAsia" w:hAnsiTheme="majorHAnsi" w:cstheme="majorBidi"/>
      <w:color w:val="007CAD" w:themeColor="accent1" w:themeShade="BF"/>
      <w:sz w:val="26"/>
      <w:szCs w:val="26"/>
    </w:rPr>
  </w:style>
  <w:style w:type="paragraph" w:customStyle="1" w:styleId="PageNumbers">
    <w:name w:val="Page Numbers"/>
    <w:basedOn w:val="Normal"/>
    <w:uiPriority w:val="6"/>
    <w:qFormat/>
    <w:rsid w:val="0020453D"/>
    <w:pPr>
      <w:jc w:val="center"/>
    </w:pPr>
    <w:rPr>
      <w:sz w:val="16"/>
    </w:rPr>
  </w:style>
  <w:style w:type="paragraph" w:customStyle="1" w:styleId="Lettered">
    <w:name w:val="Lettered"/>
    <w:basedOn w:val="Normal"/>
    <w:uiPriority w:val="3"/>
    <w:qFormat/>
    <w:rsid w:val="0020453D"/>
    <w:pPr>
      <w:numPr>
        <w:numId w:val="3"/>
      </w:numPr>
    </w:pPr>
  </w:style>
  <w:style w:type="paragraph" w:customStyle="1" w:styleId="IndentedLettered">
    <w:name w:val="Indented Lettered"/>
    <w:basedOn w:val="Lettered"/>
    <w:uiPriority w:val="5"/>
    <w:qFormat/>
    <w:rsid w:val="0020453D"/>
    <w:pPr>
      <w:numPr>
        <w:ilvl w:val="1"/>
        <w:numId w:val="4"/>
      </w:numPr>
    </w:pPr>
  </w:style>
  <w:style w:type="paragraph" w:styleId="Header">
    <w:name w:val="header"/>
    <w:basedOn w:val="Normal"/>
    <w:link w:val="HeaderChar"/>
    <w:uiPriority w:val="99"/>
    <w:semiHidden/>
    <w:rsid w:val="00B72D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5807"/>
    <w:rPr>
      <w:rFonts w:ascii="Twinkl" w:hAnsi="Twinkl"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rsid w:val="00B72D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5807"/>
    <w:rPr>
      <w:rFonts w:ascii="Twinkl" w:hAnsi="Twinkl"/>
      <w:sz w:val="26"/>
      <w:szCs w:val="26"/>
    </w:rPr>
  </w:style>
  <w:style w:type="table" w:styleId="TableGrid">
    <w:name w:val="Table Grid"/>
    <w:basedOn w:val="TableNormal"/>
    <w:uiPriority w:val="59"/>
    <w:rsid w:val="00BC4BD6"/>
    <w:pPr>
      <w:widowControl w:val="0"/>
      <w:spacing w:after="0" w:line="240" w:lineRule="auto"/>
    </w:pPr>
    <w:rPr>
      <w:rFonts w:ascii="Twinkl" w:hAnsi="Twinkl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vAlign w:val="center"/>
    </w:tcPr>
  </w:style>
  <w:style w:type="paragraph" w:customStyle="1" w:styleId="OutlineHeading1">
    <w:name w:val="Outline Heading 1"/>
    <w:basedOn w:val="Heading1"/>
    <w:link w:val="OutlineHeading1Char"/>
    <w:uiPriority w:val="7"/>
    <w:qFormat/>
    <w:rsid w:val="0020453D"/>
    <w:rPr>
      <w:outline/>
      <w:color w:val="000000" w:themeColor="text1"/>
      <w14:shadow w14:blurRad="0" w14:dist="12700" w14:dir="2700000" w14:sx="100000" w14:sy="100000" w14:kx="0" w14:ky="0" w14:algn="tl">
        <w14:schemeClr w14:val="tx1"/>
      </w14:shadow>
      <w14:textOutline w14:w="6350" w14:cap="flat" w14:cmpd="sng" w14:algn="ctr">
        <w14:solidFill>
          <w14:schemeClr w14:val="tx1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NumberedChar">
    <w:name w:val="Numbered Char"/>
    <w:basedOn w:val="DefaultParagraphFont"/>
    <w:link w:val="Numbered"/>
    <w:uiPriority w:val="2"/>
    <w:rsid w:val="0020453D"/>
    <w:rPr>
      <w:rFonts w:ascii="Roboto" w:hAnsi="Roboto"/>
      <w:szCs w:val="26"/>
    </w:rPr>
  </w:style>
  <w:style w:type="character" w:customStyle="1" w:styleId="OutlineHeading1Char">
    <w:name w:val="Outline Heading 1 Char"/>
    <w:basedOn w:val="NumberedChar"/>
    <w:link w:val="OutlineHeading1"/>
    <w:uiPriority w:val="7"/>
    <w:rsid w:val="0020453D"/>
    <w:rPr>
      <w:rFonts w:ascii="Twinkl" w:hAnsi="Twinkl"/>
      <w:b/>
      <w:outline/>
      <w:color w:val="000000" w:themeColor="text1"/>
      <w:sz w:val="66"/>
      <w:szCs w:val="66"/>
      <w14:shadow w14:blurRad="0" w14:dist="12700" w14:dir="2700000" w14:sx="100000" w14:sy="100000" w14:kx="0" w14:ky="0" w14:algn="tl">
        <w14:schemeClr w14:val="tx1"/>
      </w14:shadow>
      <w14:textOutline w14:w="6350" w14:cap="flat" w14:cmpd="sng" w14:algn="ctr">
        <w14:solidFill>
          <w14:schemeClr w14:val="tx1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BodyText">
    <w:name w:val="Body Text"/>
    <w:basedOn w:val="Normal"/>
    <w:link w:val="BodyTextChar"/>
    <w:uiPriority w:val="1"/>
    <w:qFormat/>
    <w:rsid w:val="00FF4A19"/>
    <w:pPr>
      <w:ind w:left="533" w:hanging="170"/>
    </w:pPr>
  </w:style>
  <w:style w:type="character" w:customStyle="1" w:styleId="BodyTextChar">
    <w:name w:val="Body Text Char"/>
    <w:basedOn w:val="DefaultParagraphFont"/>
    <w:link w:val="BodyText"/>
    <w:uiPriority w:val="1"/>
    <w:rsid w:val="00FF4A19"/>
    <w:rPr>
      <w:rFonts w:ascii="Roboto" w:eastAsia="Roboto" w:hAnsi="Roboto" w:cs="Roboto"/>
      <w:lang w:val="en-US" w:eastAsia="en-US"/>
    </w:rPr>
  </w:style>
  <w:style w:type="paragraph" w:styleId="Title">
    <w:name w:val="Title"/>
    <w:basedOn w:val="Normal"/>
    <w:link w:val="TitleChar"/>
    <w:uiPriority w:val="10"/>
    <w:qFormat/>
    <w:rsid w:val="00FF4A19"/>
    <w:pPr>
      <w:spacing w:before="74"/>
      <w:ind w:left="126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F4A19"/>
    <w:rPr>
      <w:rFonts w:ascii="Roboto" w:eastAsia="Roboto" w:hAnsi="Roboto" w:cs="Roboto"/>
      <w:b/>
      <w:bCs/>
      <w:sz w:val="44"/>
      <w:szCs w:val="4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3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%23Action\Development%20-%20STEM%20Tray\Prompt%20Card%20Editable.dotx" TargetMode="External"/></Relationships>
</file>

<file path=word/theme/theme1.xml><?xml version="1.0" encoding="utf-8"?>
<a:theme xmlns:a="http://schemas.openxmlformats.org/drawingml/2006/main" name="Twinkl">
  <a:themeElements>
    <a:clrScheme name="Twinkl">
      <a:dk1>
        <a:srgbClr val="000000"/>
      </a:dk1>
      <a:lt1>
        <a:srgbClr val="FFFFFF"/>
      </a:lt1>
      <a:dk2>
        <a:srgbClr val="7F7F7F"/>
      </a:dk2>
      <a:lt2>
        <a:srgbClr val="F2F2F2"/>
      </a:lt2>
      <a:accent1>
        <a:srgbClr val="00A7E7"/>
      </a:accent1>
      <a:accent2>
        <a:srgbClr val="31B7BC"/>
      </a:accent2>
      <a:accent3>
        <a:srgbClr val="86BD34"/>
      </a:accent3>
      <a:accent4>
        <a:srgbClr val="F9B000"/>
      </a:accent4>
      <a:accent5>
        <a:srgbClr val="EA516B"/>
      </a:accent5>
      <a:accent6>
        <a:srgbClr val="8C368C"/>
      </a:accent6>
      <a:hlink>
        <a:srgbClr val="00A7E7"/>
      </a:hlink>
      <a:folHlink>
        <a:srgbClr val="8C368C"/>
      </a:folHlink>
    </a:clrScheme>
    <a:fontScheme name="Twinkl">
      <a:majorFont>
        <a:latin typeface="Twinkl"/>
        <a:ea typeface=""/>
        <a:cs typeface=""/>
      </a:majorFont>
      <a:minorFont>
        <a:latin typeface="Twink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6350">
          <a:noFill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695DF-A79B-4CB3-8E89-D8A76F88A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Prompt Card Editable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Leather</dc:creator>
  <cp:keywords/>
  <dc:description/>
  <cp:lastModifiedBy>Faye Leather</cp:lastModifiedBy>
  <cp:revision>3</cp:revision>
  <dcterms:created xsi:type="dcterms:W3CDTF">2025-12-16T17:00:00Z</dcterms:created>
  <dcterms:modified xsi:type="dcterms:W3CDTF">2025-12-18T09:30:00Z</dcterms:modified>
</cp:coreProperties>
</file>